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LENGUA Y LITERATURA I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TEM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1°1°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CARINA PEREZ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2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"ALUMNO_2"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"DNI_2"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