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PROY. Y DISEÑO DE INST. ELÉCTRICAS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7°1°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FACUNDO SIERRALTA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43555999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