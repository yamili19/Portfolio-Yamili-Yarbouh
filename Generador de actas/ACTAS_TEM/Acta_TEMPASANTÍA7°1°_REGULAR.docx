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PASANTÍA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7°1°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YAMILI YARBOUH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43059901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TAMARA VEGA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49599256</w:t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