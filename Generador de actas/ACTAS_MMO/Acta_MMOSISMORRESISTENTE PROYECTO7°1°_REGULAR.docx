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SISMORRESISTENTE PROYECTO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MMO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7°1°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AMIRA YARBOUH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17599256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