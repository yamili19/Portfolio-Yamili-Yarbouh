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BIOLOGÍA I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MMO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1°1°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CAMILA OLMOS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54899256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