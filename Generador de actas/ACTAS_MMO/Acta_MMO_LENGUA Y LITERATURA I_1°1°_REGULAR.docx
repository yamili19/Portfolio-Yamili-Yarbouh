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LENGUA Y LITERATURA I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MMO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1°1°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CARINA PEREZ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1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