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9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JOAQUIN GARCIA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55256256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MMO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TALLER I: CARP. ELECT. HERRERIA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1°2°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"ESPACIO_CURRICULAR_2"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4A3B04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CURSO_2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03 de march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