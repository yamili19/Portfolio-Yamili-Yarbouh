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3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CAMILA OLMOS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54899256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MMO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BIOLOGÍA 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03 de march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