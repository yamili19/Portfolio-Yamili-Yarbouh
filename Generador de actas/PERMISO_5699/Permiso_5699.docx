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9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5699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5699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MMO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LENGUA EXTRANJERA I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FORMACIÓN ETICA Y CIUDADANA I</w:t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1°1°</w:t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19 de febrero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