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4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TAMARA VEGA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49599256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TEM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PASANTÍA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7°1°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"ESPACIO_CURRICULAR_2"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4A3B04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CURSO_2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03 de march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