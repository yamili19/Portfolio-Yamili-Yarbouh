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10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FACUNDO SIERRALTA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43555999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PROY. Y DISEÑO DE INST. ELÉCTRICAS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7°1°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03 de march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